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450671" w:rsidRDefault="004834D9">
      <w:pPr>
        <w:pStyle w:val="1"/>
        <w:rPr>
          <w:sz w:val="56"/>
        </w:rPr>
      </w:pPr>
      <w:r w:rsidRPr="00450671">
        <w:rPr>
          <w:sz w:val="56"/>
        </w:rPr>
        <w:t xml:space="preserve">EXERCISE </w:t>
      </w:r>
      <w:r w:rsidR="004E691C" w:rsidRPr="00450671">
        <w:rPr>
          <w:sz w:val="56"/>
        </w:rPr>
        <w:t>3</w:t>
      </w:r>
      <w:r w:rsidRPr="00450671">
        <w:rPr>
          <w:sz w:val="56"/>
        </w:rPr>
        <w:t>:</w:t>
      </w:r>
      <w:r w:rsidRPr="00450671">
        <w:rPr>
          <w:sz w:val="56"/>
        </w:rPr>
        <w:br/>
      </w:r>
      <w:r w:rsidR="004E691C" w:rsidRPr="00450671">
        <w:rPr>
          <w:rFonts w:hint="eastAsia"/>
          <w:sz w:val="56"/>
        </w:rPr>
        <w:t>G</w:t>
      </w:r>
      <w:r w:rsidR="004E691C" w:rsidRPr="00450671">
        <w:rPr>
          <w:sz w:val="56"/>
        </w:rPr>
        <w:t>LOBAL OPTIMIZATION</w:t>
      </w:r>
    </w:p>
    <w:p w:rsidR="004834D9" w:rsidRDefault="004834D9">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4834D9" w:rsidRDefault="004834D9"/>
    <w:p w:rsidR="00D4304F" w:rsidRDefault="004834D9">
      <w:pPr>
        <w:pStyle w:val="2"/>
      </w:pPr>
      <w:r w:rsidRPr="004834D9">
        <w:t xml:space="preserve">PART 1: </w:t>
      </w:r>
      <w:r w:rsidR="004E691C">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rFonts w:hint="eastAsia"/>
          <w:sz w:val="22"/>
        </w:rPr>
      </w:pPr>
      <w:proofErr w:type="spellStart"/>
      <w:r>
        <w:rPr>
          <w:rFonts w:hint="eastAsia"/>
          <w:b/>
        </w:rPr>
        <w:t>main</w:t>
      </w:r>
      <w:r w:rsidR="005C1CB0" w:rsidRPr="00F83871">
        <w:rPr>
          <w:b/>
        </w:rPr>
        <w:t>.m</w:t>
      </w:r>
      <w:proofErr w:type="spellEnd"/>
      <w:r w:rsidR="002C6DD0">
        <w:br/>
      </w:r>
      <w:r w:rsidR="002C6DD0" w:rsidRPr="00997C98">
        <w:rPr>
          <w:sz w:val="22"/>
        </w:rPr>
        <w:t xml:space="preserve">: </w:t>
      </w:r>
      <w:r w:rsidR="002E2F5C" w:rsidRPr="00465E2D">
        <w:rPr>
          <w:sz w:val="22"/>
          <w:szCs w:val="22"/>
        </w:rPr>
        <w:t xml:space="preserve">This is the main script that execute branch and bound, find inlier and outlier points, and draw images and </w:t>
      </w:r>
      <w:r w:rsidR="001A3DB9" w:rsidRPr="00465E2D">
        <w:rPr>
          <w:sz w:val="22"/>
          <w:szCs w:val="22"/>
        </w:rPr>
        <w:t xml:space="preserve">convergence </w:t>
      </w:r>
      <w:r w:rsidR="002E2F5C" w:rsidRPr="00465E2D">
        <w:rPr>
          <w:noProof/>
          <w:sz w:val="22"/>
          <w:szCs w:val="22"/>
        </w:rPr>
        <w:t>plot.</w:t>
      </w:r>
      <w:r w:rsidR="00E01873" w:rsidRPr="00465E2D">
        <w:rPr>
          <w:sz w:val="22"/>
          <w:szCs w:val="22"/>
        </w:rPr>
        <w:br/>
      </w:r>
      <w:r w:rsidR="000A2341" w:rsidRPr="00465E2D">
        <w:rPr>
          <w:sz w:val="22"/>
          <w:szCs w:val="22"/>
        </w:rPr>
        <w:t xml:space="preserve"> </w:t>
      </w:r>
      <w:r w:rsidR="002E2F5C" w:rsidRPr="00465E2D">
        <w:rPr>
          <w:sz w:val="22"/>
          <w:szCs w:val="22"/>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465E2D">
        <w:rPr>
          <w:sz w:val="22"/>
          <w:szCs w:val="22"/>
        </w:rPr>
        <w:t xml:space="preserve"> </w:t>
      </w:r>
      <w:r w:rsidR="00D7417A" w:rsidRPr="00465E2D">
        <w:rPr>
          <w:sz w:val="22"/>
          <w:szCs w:val="22"/>
        </w:rPr>
        <w:t>After that, remove all the elements in the list that upper bound is lower than current best lower bound.</w:t>
      </w:r>
      <w:r w:rsidR="002C7F31" w:rsidRPr="00465E2D">
        <w:rPr>
          <w:sz w:val="22"/>
          <w:szCs w:val="22"/>
        </w:rPr>
        <w:t xml:space="preserve"> The iterations stop when the current lower bound and upper bound are nearer than 1.</w:t>
      </w:r>
      <w:r w:rsidR="002C7F31" w:rsidRPr="00465E2D">
        <w:rPr>
          <w:sz w:val="22"/>
          <w:szCs w:val="22"/>
        </w:rPr>
        <w:br/>
        <w:t xml:space="preserve"> </w:t>
      </w:r>
      <w:r w:rsidR="00E00D2B" w:rsidRPr="00465E2D">
        <w:rPr>
          <w:sz w:val="22"/>
          <w:szCs w:val="22"/>
        </w:rPr>
        <w:t>If the iteration is over, compute inlier and outlier points in the result antenna location</w:t>
      </w:r>
      <w:r w:rsidR="00465E2D" w:rsidRPr="00465E2D">
        <w:rPr>
          <w:sz w:val="22"/>
          <w:szCs w:val="22"/>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4B3908" w:rsidRDefault="00E45EFF" w:rsidP="004B3908">
      <w:pPr>
        <w:pStyle w:val="a0"/>
        <w:numPr>
          <w:ilvl w:val="0"/>
          <w:numId w:val="25"/>
        </w:numPr>
        <w:rPr>
          <w:sz w:val="22"/>
        </w:rPr>
      </w:pPr>
      <w:proofErr w:type="spellStart"/>
      <w:r>
        <w:rPr>
          <w:b/>
        </w:rPr>
        <w:t>makeChilds</w:t>
      </w:r>
      <w:r w:rsidR="005C1CB0" w:rsidRPr="00F83871">
        <w:rPr>
          <w:b/>
        </w:rPr>
        <w:t>.m</w:t>
      </w:r>
      <w:proofErr w:type="spellEnd"/>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w:t>
      </w:r>
      <w:r w:rsidR="0028248C">
        <w:rPr>
          <w:sz w:val="22"/>
        </w:rPr>
        <w:t>split the current space into two children</w:t>
      </w:r>
      <w:r w:rsidR="00465E2D">
        <w:rPr>
          <w:sz w:val="22"/>
        </w:rPr>
        <w:t xml:space="preserve"> along the longest dimension</w:t>
      </w:r>
      <w:r w:rsidR="00D7417A">
        <w:rPr>
          <w:sz w:val="22"/>
        </w:rPr>
        <w:t xml:space="preserve">. </w:t>
      </w:r>
      <w:r w:rsidR="00465E2D">
        <w:rPr>
          <w:sz w:val="22"/>
        </w:rPr>
        <w:t>It returns first and second child node that lower and upper bound is calculated</w:t>
      </w:r>
      <w:r w:rsidR="00C71022">
        <w:rPr>
          <w:sz w:val="22"/>
        </w:rPr>
        <w:t xml:space="preserve"> in space</w:t>
      </w:r>
      <w:r w:rsidR="00465E2D">
        <w:rPr>
          <w:sz w:val="22"/>
        </w:rPr>
        <w:t>.</w:t>
      </w:r>
    </w:p>
    <w:p w:rsidR="00540F72" w:rsidRDefault="00540F72" w:rsidP="004B3908">
      <w:pPr>
        <w:pStyle w:val="a0"/>
        <w:numPr>
          <w:ilvl w:val="0"/>
          <w:numId w:val="0"/>
        </w:numPr>
        <w:ind w:left="936" w:hanging="360"/>
      </w:pPr>
    </w:p>
    <w:p w:rsidR="00B21ED6" w:rsidRDefault="00E45EFF" w:rsidP="00B21ED6">
      <w:pPr>
        <w:pStyle w:val="a0"/>
        <w:numPr>
          <w:ilvl w:val="0"/>
          <w:numId w:val="25"/>
        </w:numPr>
        <w:rPr>
          <w:sz w:val="22"/>
          <w:szCs w:val="22"/>
        </w:rPr>
      </w:pPr>
      <w:proofErr w:type="spellStart"/>
      <w:r>
        <w:rPr>
          <w:b/>
        </w:rPr>
        <w:lastRenderedPageBreak/>
        <w:t>calBounds</w:t>
      </w:r>
      <w:r w:rsidR="009B5482" w:rsidRPr="00F83871">
        <w:rPr>
          <w:b/>
        </w:rPr>
        <w:t>.m</w:t>
      </w:r>
      <w:proofErr w:type="spellEnd"/>
      <w:r w:rsidR="009B5482">
        <w:br/>
        <w:t xml:space="preserve">: </w:t>
      </w:r>
      <w:r w:rsidR="00AD3CC0">
        <w:rPr>
          <w:sz w:val="22"/>
          <w:szCs w:val="22"/>
        </w:rPr>
        <w:t xml:space="preserve">This function is used to calculate </w:t>
      </w:r>
      <w:bookmarkStart w:id="4" w:name="OLE_LINK65"/>
      <w:bookmarkStart w:id="5" w:name="OLE_LINK66"/>
      <w:bookmarkStart w:id="6" w:name="OLE_LINK73"/>
      <w:bookmarkStart w:id="7" w:name="OLE_LINK70"/>
      <w:bookmarkStart w:id="8" w:name="OLE_LINK71"/>
      <w:bookmarkStart w:id="9" w:name="OLE_LINK72"/>
      <w:r w:rsidR="005000DB">
        <w:rPr>
          <w:sz w:val="22"/>
          <w:szCs w:val="22"/>
        </w:rPr>
        <w:t>the cardinality bounds</w:t>
      </w:r>
      <w:r w:rsidR="00450671">
        <w:rPr>
          <w:sz w:val="22"/>
          <w:szCs w:val="22"/>
        </w:rPr>
        <w:t>. For calculating the lower bound, test the model at the center in the current space. For calculating the upper bound, test the extended shape corresponding to the union of all the antenna coverages in the current space.</w:t>
      </w:r>
    </w:p>
    <w:bookmarkEnd w:id="4"/>
    <w:bookmarkEnd w:id="5"/>
    <w:bookmarkEnd w:id="6"/>
    <w:bookmarkEnd w:id="7"/>
    <w:bookmarkEnd w:id="8"/>
    <w:bookmarkEnd w:id="9"/>
    <w:p w:rsidR="00532698" w:rsidRPr="005000DB" w:rsidRDefault="00532698" w:rsidP="00B21ED6">
      <w:pPr>
        <w:pStyle w:val="a0"/>
        <w:numPr>
          <w:ilvl w:val="0"/>
          <w:numId w:val="0"/>
        </w:numPr>
        <w:rPr>
          <w:sz w:val="22"/>
          <w:szCs w:val="22"/>
        </w:rPr>
      </w:pP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t>Instructions for running</w:t>
      </w:r>
    </w:p>
    <w:p w:rsidR="0083512A" w:rsidRPr="00D82BDC" w:rsidRDefault="00A37FEB" w:rsidP="00A37FEB">
      <w:pPr>
        <w:pStyle w:val="a"/>
        <w:rPr>
          <w:sz w:val="22"/>
          <w:szCs w:val="22"/>
        </w:rPr>
      </w:pPr>
      <w:bookmarkStart w:id="10" w:name="OLE_LINK6"/>
      <w:bookmarkStart w:id="11" w:name="OLE_LINK7"/>
      <w:r w:rsidRPr="00D82BDC">
        <w:rPr>
          <w:rFonts w:hint="eastAsia"/>
          <w:sz w:val="22"/>
          <w:szCs w:val="22"/>
        </w:rPr>
        <w:t xml:space="preserve">Open the file </w:t>
      </w:r>
      <w:r w:rsidR="009B5D58" w:rsidRPr="00D82BDC">
        <w:rPr>
          <w:sz w:val="22"/>
          <w:szCs w:val="22"/>
        </w:rPr>
        <w:t>“</w:t>
      </w:r>
      <w:proofErr w:type="spellStart"/>
      <w:r w:rsidR="009B5D58" w:rsidRPr="00D82BDC">
        <w:rPr>
          <w:sz w:val="22"/>
          <w:szCs w:val="22"/>
        </w:rPr>
        <w:t>main</w:t>
      </w:r>
      <w:r w:rsidRPr="00D82BDC">
        <w:rPr>
          <w:sz w:val="22"/>
          <w:szCs w:val="22"/>
        </w:rPr>
        <w:t>.m</w:t>
      </w:r>
      <w:proofErr w:type="spellEnd"/>
      <w:r w:rsidRPr="00D82BDC">
        <w:rPr>
          <w:sz w:val="22"/>
          <w:szCs w:val="22"/>
        </w:rPr>
        <w:t xml:space="preserve">” in </w:t>
      </w:r>
      <w:proofErr w:type="spellStart"/>
      <w:r w:rsidRPr="00D82BDC">
        <w:rPr>
          <w:sz w:val="22"/>
          <w:szCs w:val="22"/>
        </w:rPr>
        <w:t>Matlab</w:t>
      </w:r>
      <w:proofErr w:type="spellEnd"/>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 xml:space="preserve">The left part shows result images of applying </w:t>
      </w:r>
      <w:proofErr w:type="spellStart"/>
      <w:r w:rsidRPr="00D82BDC">
        <w:rPr>
          <w:sz w:val="22"/>
          <w:szCs w:val="22"/>
        </w:rPr>
        <w:t>BnB</w:t>
      </w:r>
      <w:proofErr w:type="spellEnd"/>
      <w:r w:rsidRPr="00D82BDC">
        <w:rPr>
          <w:sz w:val="22"/>
          <w:szCs w:val="22"/>
        </w:rPr>
        <w:t xml:space="preserve"> before and after</w:t>
      </w:r>
      <w:r w:rsidR="00216385" w:rsidRPr="00D82BDC">
        <w:rPr>
          <w:sz w:val="22"/>
          <w:szCs w:val="22"/>
        </w:rPr>
        <w:t>.</w:t>
      </w:r>
    </w:p>
    <w:p w:rsidR="00E77CD6" w:rsidRPr="00D82BDC" w:rsidRDefault="00E77CD6" w:rsidP="00224787">
      <w:pPr>
        <w:pStyle w:val="a"/>
        <w:numPr>
          <w:ilvl w:val="1"/>
          <w:numId w:val="7"/>
        </w:numPr>
        <w:rPr>
          <w:sz w:val="22"/>
          <w:szCs w:val="22"/>
        </w:rPr>
      </w:pPr>
      <w:r w:rsidRPr="00D82BDC">
        <w:rPr>
          <w:sz w:val="22"/>
          <w:szCs w:val="22"/>
        </w:rPr>
        <w:t>The right part shows the result plot of convergence of bounds</w:t>
      </w:r>
    </w:p>
    <w:p w:rsidR="004B3908" w:rsidRDefault="004B3908" w:rsidP="00E450DD">
      <w:pPr>
        <w:pStyle w:val="a"/>
        <w:numPr>
          <w:ilvl w:val="0"/>
          <w:numId w:val="0"/>
        </w:numPr>
        <w:rPr>
          <w:rFonts w:hint="eastAsia"/>
        </w:rPr>
      </w:pPr>
    </w:p>
    <w:bookmarkEnd w:id="10"/>
    <w:bookmarkEnd w:id="11"/>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BF0C44" w:rsidRPr="00116734" w:rsidRDefault="00D7417A" w:rsidP="00E77CD6">
      <w:pPr>
        <w:rPr>
          <w:rFonts w:asciiTheme="majorHAnsi" w:eastAsiaTheme="majorEastAsia" w:hAnsiTheme="majorHAnsi" w:cstheme="majorBidi"/>
          <w:b/>
          <w:color w:val="003863" w:themeColor="accent1" w:themeShade="80"/>
          <w:sz w:val="28"/>
        </w:rPr>
      </w:pPr>
      <w:bookmarkStart w:id="12" w:name="OLE_LINK1"/>
      <w:bookmarkStart w:id="13" w:name="OLE_LINK2"/>
      <w:bookmarkStart w:id="14"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785" cy="3375660"/>
                    </a:xfrm>
                    <a:prstGeom prst="rect">
                      <a:avLst/>
                    </a:prstGeom>
                  </pic:spPr>
                </pic:pic>
              </a:graphicData>
            </a:graphic>
          </wp:inline>
        </w:drawing>
      </w:r>
    </w:p>
    <w:p w:rsidR="00306A9A" w:rsidRDefault="00306A9A">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bookmarkStart w:id="15" w:name="_GoBack"/>
      <w:bookmarkEnd w:id="15"/>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12"/>
    <w:bookmarkEnd w:id="13"/>
    <w:bookmarkEnd w:id="14"/>
    <w:p w:rsidR="00257EBE" w:rsidRDefault="00E450DD" w:rsidP="00C80F22">
      <w:pPr>
        <w:pStyle w:val="a0"/>
        <w:numPr>
          <w:ilvl w:val="0"/>
          <w:numId w:val="0"/>
        </w:numPr>
      </w:pPr>
      <w:r>
        <w:t xml:space="preserve"> I have implemented coverage maximization by branch and bound where the model to find tis the (x, y) 2D position of the antenna.</w:t>
      </w:r>
    </w:p>
    <w:p w:rsidR="00257EBE" w:rsidRDefault="00257EBE" w:rsidP="00C80F22">
      <w:pPr>
        <w:pStyle w:val="a0"/>
        <w:numPr>
          <w:ilvl w:val="0"/>
          <w:numId w:val="0"/>
        </w:numPr>
      </w:pPr>
    </w:p>
    <w:p w:rsidR="0045436F" w:rsidRDefault="0045436F" w:rsidP="00C80F22">
      <w:pPr>
        <w:pStyle w:val="a0"/>
        <w:numPr>
          <w:ilvl w:val="0"/>
          <w:numId w:val="0"/>
        </w:numPr>
      </w:pPr>
      <w:r>
        <w:rPr>
          <w:rFonts w:hint="eastAsia"/>
        </w:rPr>
        <w:t xml:space="preserve"> </w:t>
      </w:r>
      <w:r>
        <w:t>I have implemented</w:t>
      </w:r>
      <w:r w:rsidR="00805398">
        <w:t xml:space="preserve"> image deformation with</w:t>
      </w:r>
      <w:r>
        <w:t xml:space="preserve"> the affine, similarity and rigid </w:t>
      </w:r>
      <w:r w:rsidR="00805398">
        <w:t xml:space="preserve">transformations </w:t>
      </w:r>
      <w:r>
        <w:t xml:space="preserve">according to the reference paper “Image Deformation Using Moving Least Squares [Schaefer et al. 2006]” with </w:t>
      </w:r>
      <w:proofErr w:type="spellStart"/>
      <w:r>
        <w:t>Matlab</w:t>
      </w:r>
      <w:proofErr w:type="spellEnd"/>
      <w:r>
        <w:t>.</w:t>
      </w:r>
    </w:p>
    <w:p w:rsidR="00926198" w:rsidRDefault="007C056B" w:rsidP="00C80F22">
      <w:pPr>
        <w:pStyle w:val="a0"/>
        <w:numPr>
          <w:ilvl w:val="0"/>
          <w:numId w:val="0"/>
        </w:numPr>
      </w:pPr>
      <w:r>
        <w:rPr>
          <w:rFonts w:hint="eastAsia"/>
        </w:rPr>
        <w:t xml:space="preserve"> </w:t>
      </w:r>
      <w:r w:rsidR="00A26470">
        <w:t>Affine transformation</w:t>
      </w:r>
      <w:r w:rsidR="00805398">
        <w:t>s</w:t>
      </w:r>
      <w:r w:rsidR="00A26470">
        <w:t xml:space="preserve"> contain shear and</w:t>
      </w:r>
      <w:r w:rsidR="0039423E">
        <w:t xml:space="preserve"> non-</w:t>
      </w:r>
      <w:r w:rsidR="00A30FF7">
        <w:t xml:space="preserve">uniform scaling. </w:t>
      </w:r>
      <w:r w:rsidR="00F45D7C">
        <w:t>Because it is simple than other transformations</w:t>
      </w:r>
      <w:r w:rsidR="00A30FF7">
        <w:t xml:space="preserve">, </w:t>
      </w:r>
      <w:r w:rsidR="00805398">
        <w:t xml:space="preserve">the points </w:t>
      </w:r>
      <w:r w:rsidR="00F45D7C">
        <w:t xml:space="preserve">except the control points </w:t>
      </w:r>
      <w:r w:rsidR="0039423E">
        <w:t>are</w:t>
      </w:r>
      <w:r w:rsidR="00F45D7C">
        <w:t xml:space="preserve"> also very </w:t>
      </w:r>
      <w:r w:rsidR="0039423E">
        <w:t>affected</w:t>
      </w:r>
      <w:r w:rsidR="00F45D7C">
        <w:t xml:space="preserve"> by</w:t>
      </w:r>
      <w:r w:rsidR="0039423E">
        <w:t xml:space="preserve"> direction of transformation for control points</w:t>
      </w:r>
      <w:r w:rsidR="00805398">
        <w:t>.</w:t>
      </w:r>
      <w:r w:rsidR="00A30FF7">
        <w:t xml:space="preserve"> So the result image appears to be larger </w:t>
      </w:r>
      <w:r w:rsidR="00F45D7C">
        <w:t>and stretched globally</w:t>
      </w:r>
      <w:r w:rsidR="00A30FF7">
        <w:t>.</w:t>
      </w:r>
      <w:r w:rsidR="00805398">
        <w:t xml:space="preserve"> Si</w:t>
      </w:r>
      <w:r w:rsidR="009E3B31">
        <w:t xml:space="preserve">milarity transformations contain translation, rotation and uniform scaling, so </w:t>
      </w:r>
      <w:r w:rsidR="00F45D7C">
        <w:t>it preserves angles in the original image better than affine.</w:t>
      </w:r>
      <w:r w:rsidR="00822725">
        <w:t xml:space="preserve"> The result is more natural than Affine, but the result is stretched a little over the original because of scaling. Rigid transformations, which removes the scaling from the similarity transformation, show the most realistic result image among them. The parts except control points are almost not deformed.</w:t>
      </w:r>
    </w:p>
    <w:p w:rsidR="0017245C" w:rsidRPr="008F5241" w:rsidRDefault="00805398" w:rsidP="003C4715">
      <w:pPr>
        <w:pStyle w:val="a0"/>
        <w:numPr>
          <w:ilvl w:val="0"/>
          <w:numId w:val="0"/>
        </w:num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bookmarkEnd w:id="0"/>
      <w:bookmarkEnd w:id="1"/>
      <w:r w:rsidR="00822725">
        <w:t xml:space="preserve"> </w:t>
      </w:r>
      <w:r w:rsidR="00822725">
        <w:rPr>
          <w:rFonts w:hint="eastAsia"/>
        </w:rPr>
        <w:t>S</w:t>
      </w:r>
      <w:r w:rsidR="00822725">
        <w:t xml:space="preserve">ince this can be seen as a transformation from target points to source points, I </w:t>
      </w:r>
      <w:r w:rsidR="00F719D8">
        <w:t>implemented</w:t>
      </w:r>
      <w:r w:rsidR="00822725">
        <w:t xml:space="preserve"> it by reversing the source and target in the </w:t>
      </w:r>
      <w:r w:rsidR="003C2D0C">
        <w:t xml:space="preserve">forward warping. The results are a little different with those of forward warping, but each result </w:t>
      </w:r>
      <w:r w:rsidR="00335C9F">
        <w:t xml:space="preserve">are performed well in </w:t>
      </w:r>
      <w:r w:rsidR="0017245C">
        <w:t>each transformation</w:t>
      </w:r>
      <w:r w:rsidR="003C2D0C">
        <w:t>.</w:t>
      </w:r>
      <w:r w:rsidR="003C4715">
        <w:t xml:space="preserve"> </w:t>
      </w:r>
      <w:r w:rsidR="007C23BD">
        <w:t xml:space="preserve">In </w:t>
      </w:r>
      <w:r w:rsidR="003C4715">
        <w:t>addition</w:t>
      </w:r>
      <w:r w:rsidR="007C23BD">
        <w:t xml:space="preserve">, the </w:t>
      </w:r>
      <w:r w:rsidR="003C4715">
        <w:t xml:space="preserve">bilinear </w:t>
      </w:r>
      <w:r w:rsidR="007C23BD">
        <w:t>interpolation is needed</w:t>
      </w:r>
      <w:r w:rsidR="003C4715">
        <w:t xml:space="preserve"> for antialiasing</w:t>
      </w:r>
      <w:r w:rsidR="007C23BD">
        <w:t>.</w:t>
      </w:r>
    </w:p>
    <w:sectPr w:rsidR="0017245C" w:rsidRPr="008F5241">
      <w:footerReference w:type="default" r:id="rId8"/>
      <w:footerReference w:type="first" r:id="rId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BF7" w:rsidRDefault="00BE0BF7">
      <w:pPr>
        <w:spacing w:before="0" w:after="0" w:line="240" w:lineRule="auto"/>
      </w:pPr>
      <w:r>
        <w:separator/>
      </w:r>
    </w:p>
    <w:p w:rsidR="00BE0BF7" w:rsidRDefault="00BE0BF7"/>
  </w:endnote>
  <w:endnote w:type="continuationSeparator" w:id="0">
    <w:p w:rsidR="00BE0BF7" w:rsidRDefault="00BE0BF7">
      <w:pPr>
        <w:spacing w:before="0" w:after="0" w:line="240" w:lineRule="auto"/>
      </w:pPr>
      <w:r>
        <w:continuationSeparator/>
      </w:r>
    </w:p>
    <w:p w:rsidR="00BE0BF7" w:rsidRDefault="00BE0B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E450DD">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BF7" w:rsidRDefault="00BE0BF7">
      <w:pPr>
        <w:spacing w:before="0" w:after="0" w:line="240" w:lineRule="auto"/>
      </w:pPr>
      <w:r>
        <w:separator/>
      </w:r>
    </w:p>
    <w:p w:rsidR="00BE0BF7" w:rsidRDefault="00BE0BF7"/>
  </w:footnote>
  <w:footnote w:type="continuationSeparator" w:id="0">
    <w:p w:rsidR="00BE0BF7" w:rsidRDefault="00BE0BF7">
      <w:pPr>
        <w:spacing w:before="0" w:after="0" w:line="240" w:lineRule="auto"/>
      </w:pPr>
      <w:r>
        <w:continuationSeparator/>
      </w:r>
    </w:p>
    <w:p w:rsidR="00BE0BF7" w:rsidRDefault="00BE0BF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5092B"/>
    <w:rsid w:val="00053A47"/>
    <w:rsid w:val="000542E8"/>
    <w:rsid w:val="00056A09"/>
    <w:rsid w:val="00076386"/>
    <w:rsid w:val="000A2341"/>
    <w:rsid w:val="000C151F"/>
    <w:rsid w:val="000C1D99"/>
    <w:rsid w:val="000C435F"/>
    <w:rsid w:val="000D147A"/>
    <w:rsid w:val="000E21CE"/>
    <w:rsid w:val="000F14F2"/>
    <w:rsid w:val="0010083E"/>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8248C"/>
    <w:rsid w:val="002B60F5"/>
    <w:rsid w:val="002C6DD0"/>
    <w:rsid w:val="002C7F31"/>
    <w:rsid w:val="002D22E0"/>
    <w:rsid w:val="002E2F5C"/>
    <w:rsid w:val="003008EC"/>
    <w:rsid w:val="003017C2"/>
    <w:rsid w:val="00304C72"/>
    <w:rsid w:val="00306A9A"/>
    <w:rsid w:val="003112E5"/>
    <w:rsid w:val="0033444B"/>
    <w:rsid w:val="00335C9F"/>
    <w:rsid w:val="00344C0D"/>
    <w:rsid w:val="00363054"/>
    <w:rsid w:val="0038072B"/>
    <w:rsid w:val="00383C42"/>
    <w:rsid w:val="00385685"/>
    <w:rsid w:val="003913C9"/>
    <w:rsid w:val="0039423E"/>
    <w:rsid w:val="003A7D70"/>
    <w:rsid w:val="003B1199"/>
    <w:rsid w:val="003C2D0C"/>
    <w:rsid w:val="003C4715"/>
    <w:rsid w:val="003C4B16"/>
    <w:rsid w:val="003E2CE3"/>
    <w:rsid w:val="003E32B5"/>
    <w:rsid w:val="003F0D8E"/>
    <w:rsid w:val="003F670E"/>
    <w:rsid w:val="00400B30"/>
    <w:rsid w:val="00450671"/>
    <w:rsid w:val="0045436F"/>
    <w:rsid w:val="00463ED1"/>
    <w:rsid w:val="00465162"/>
    <w:rsid w:val="00465E2D"/>
    <w:rsid w:val="004715E2"/>
    <w:rsid w:val="004834D9"/>
    <w:rsid w:val="004866A3"/>
    <w:rsid w:val="004952CD"/>
    <w:rsid w:val="004A5267"/>
    <w:rsid w:val="004B3908"/>
    <w:rsid w:val="004D1733"/>
    <w:rsid w:val="004E691C"/>
    <w:rsid w:val="005000DB"/>
    <w:rsid w:val="00502587"/>
    <w:rsid w:val="00511480"/>
    <w:rsid w:val="00511A07"/>
    <w:rsid w:val="00532698"/>
    <w:rsid w:val="00540F72"/>
    <w:rsid w:val="0055795B"/>
    <w:rsid w:val="00557EC5"/>
    <w:rsid w:val="005A6E30"/>
    <w:rsid w:val="005B0315"/>
    <w:rsid w:val="005B22FC"/>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26470"/>
    <w:rsid w:val="00A30FF7"/>
    <w:rsid w:val="00A37FEB"/>
    <w:rsid w:val="00A52D90"/>
    <w:rsid w:val="00A8081B"/>
    <w:rsid w:val="00A9485A"/>
    <w:rsid w:val="00AA22BF"/>
    <w:rsid w:val="00AB1942"/>
    <w:rsid w:val="00AB2285"/>
    <w:rsid w:val="00AD055C"/>
    <w:rsid w:val="00AD2FC6"/>
    <w:rsid w:val="00AD3CC0"/>
    <w:rsid w:val="00B0371F"/>
    <w:rsid w:val="00B1319A"/>
    <w:rsid w:val="00B21ED6"/>
    <w:rsid w:val="00B27BD8"/>
    <w:rsid w:val="00B7139E"/>
    <w:rsid w:val="00B71C13"/>
    <w:rsid w:val="00B86027"/>
    <w:rsid w:val="00BA2167"/>
    <w:rsid w:val="00BA5955"/>
    <w:rsid w:val="00BA5EEA"/>
    <w:rsid w:val="00BB31DB"/>
    <w:rsid w:val="00BC42B8"/>
    <w:rsid w:val="00BD4B1F"/>
    <w:rsid w:val="00BE0BF7"/>
    <w:rsid w:val="00BF0C44"/>
    <w:rsid w:val="00BF144E"/>
    <w:rsid w:val="00C01CC3"/>
    <w:rsid w:val="00C05500"/>
    <w:rsid w:val="00C278EE"/>
    <w:rsid w:val="00C34881"/>
    <w:rsid w:val="00C36928"/>
    <w:rsid w:val="00C52FC2"/>
    <w:rsid w:val="00C630B4"/>
    <w:rsid w:val="00C649A2"/>
    <w:rsid w:val="00C7102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0DD"/>
    <w:rsid w:val="00E45EFF"/>
    <w:rsid w:val="00E513DA"/>
    <w:rsid w:val="00E53907"/>
    <w:rsid w:val="00E60DA5"/>
    <w:rsid w:val="00E61A42"/>
    <w:rsid w:val="00E77CD6"/>
    <w:rsid w:val="00E832CD"/>
    <w:rsid w:val="00E951A6"/>
    <w:rsid w:val="00EA2DDE"/>
    <w:rsid w:val="00EB2091"/>
    <w:rsid w:val="00EC0F68"/>
    <w:rsid w:val="00EC5313"/>
    <w:rsid w:val="00EE01F0"/>
    <w:rsid w:val="00EF5A30"/>
    <w:rsid w:val="00EF5C79"/>
    <w:rsid w:val="00F21607"/>
    <w:rsid w:val="00F43ADC"/>
    <w:rsid w:val="00F45D7C"/>
    <w:rsid w:val="00F53D25"/>
    <w:rsid w:val="00F57618"/>
    <w:rsid w:val="00F719D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4405</TotalTime>
  <Pages>3</Pages>
  <Words>563</Words>
  <Characters>3213</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154</cp:revision>
  <dcterms:created xsi:type="dcterms:W3CDTF">2018-09-29T16:04:00Z</dcterms:created>
  <dcterms:modified xsi:type="dcterms:W3CDTF">2018-11-02T10:44:00Z</dcterms:modified>
</cp:coreProperties>
</file>